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12A2B"/>
  <w:body>
    <w:p w14:paraId="081299E8" w14:textId="77777777" w:rsidR="00E56F35" w:rsidRDefault="00E56F35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558B80" wp14:editId="76D56A1D">
                <wp:simplePos x="0" y="0"/>
                <wp:positionH relativeFrom="column">
                  <wp:posOffset>2108200</wp:posOffset>
                </wp:positionH>
                <wp:positionV relativeFrom="paragraph">
                  <wp:posOffset>-591820</wp:posOffset>
                </wp:positionV>
                <wp:extent cx="2658676" cy="4366260"/>
                <wp:effectExtent l="19050" t="38100" r="85090" b="72390"/>
                <wp:wrapNone/>
                <wp:docPr id="59038512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6" cy="436626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285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25400"/>
                        </a:effectLst>
                      </wps:spPr>
                      <wps:txbx>
                        <w:txbxContent>
                          <w:p w14:paraId="7A1A0F94" w14:textId="77777777" w:rsidR="00E56F35" w:rsidRPr="000C7F6E" w:rsidRDefault="00E56F35" w:rsidP="00F15147">
                            <w:pPr>
                              <w:rPr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0" w14:contourW="0" w14:prstMaterial="mat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prstMaterial="matt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58B8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66pt;margin-top:-46.6pt;width:209.35pt;height:34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" stroked="f" strokeweight="2.25pt">
                <v:fill r:id="rId9" o:title="" recolor="t" rotate="t" type="frame"/>
                <v:shadow on="t" color="black" opacity="26214f" origin="-.5,-.5" offset=".74836mm,.74836mm"/>
                <v:textbox>
                  <w:txbxContent>
                    <w:p w14:paraId="7A1A0F94" w14:textId="77777777" w:rsidR="00E56F35" w:rsidRPr="000C7F6E" w:rsidRDefault="00E56F35" w:rsidP="00F15147">
                      <w:pPr>
                        <w:rPr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0" w14:contourW="0" w14:prstMaterial="mat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54D8B6" wp14:editId="760AB9D2">
                <wp:simplePos x="0" y="0"/>
                <wp:positionH relativeFrom="margin">
                  <wp:posOffset>1678305</wp:posOffset>
                </wp:positionH>
                <wp:positionV relativeFrom="paragraph">
                  <wp:posOffset>-572135</wp:posOffset>
                </wp:positionV>
                <wp:extent cx="3528060" cy="8409305"/>
                <wp:effectExtent l="76200" t="76200" r="110490" b="106045"/>
                <wp:wrapNone/>
                <wp:docPr id="171850359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8409305"/>
                        </a:xfrm>
                        <a:prstGeom prst="rect">
                          <a:avLst/>
                        </a:prstGeom>
                        <a:solidFill>
                          <a:srgbClr val="004648"/>
                        </a:solidFill>
                        <a:ln w="22225">
                          <a:noFill/>
                        </a:ln>
                        <a:effectLst>
                          <a:glow rad="44450">
                            <a:schemeClr val="bg1"/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D890C51" w14:textId="77777777" w:rsidR="00E56F35" w:rsidRPr="005B135D" w:rsidRDefault="00E56F35" w:rsidP="00E56F35">
                            <w:pPr>
                              <w:rPr>
                                <w:color w:val="024239"/>
                                <w:lang w:val="en-US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</w:p>
                          <w:p w14:paraId="0DAA8A59" w14:textId="77777777" w:rsidR="005B135D" w:rsidRPr="005B135D" w:rsidRDefault="005B135D" w:rsidP="00E56F35">
                            <w:pPr>
                              <w:rPr>
                                <w:color w:val="024239"/>
                                <w:lang w:val="en-US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4D8B6" id="Text Box 6" o:spid="_x0000_s1027" type="#_x0000_t202" style="position:absolute;margin-left:132.15pt;margin-top:-45.05pt;width:277.8pt;height:662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" fillcolor="#004648" stroked="f" strokeweight="1.75pt">
                <v:shadow on="t" color="black" opacity="26214f" origin="-.5,-.5" offset=".74836mm,.74836mm"/>
                <v:textbox>
                  <w:txbxContent>
                    <w:p w14:paraId="7D890C51" w14:textId="77777777" w:rsidR="00E56F35" w:rsidRPr="005B135D" w:rsidRDefault="00E56F35" w:rsidP="00E56F35">
                      <w:pPr>
                        <w:rPr>
                          <w:color w:val="024239"/>
                          <w:lang w:val="en-US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</w:p>
                    <w:p w14:paraId="0DAA8A59" w14:textId="77777777" w:rsidR="005B135D" w:rsidRPr="005B135D" w:rsidRDefault="005B135D" w:rsidP="00E56F35">
                      <w:pPr>
                        <w:rPr>
                          <w:color w:val="024239"/>
                          <w:lang w:val="en-US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714D9" w14:textId="77777777" w:rsidR="00E56F35" w:rsidRDefault="00E56F35" w:rsidP="00E56F35">
      <w:pPr>
        <w:rPr>
          <w:noProof/>
          <w:lang w:val="en-US"/>
        </w:rPr>
      </w:pPr>
    </w:p>
    <w:p w14:paraId="40D7B22E" w14:textId="77777777" w:rsidR="00E56F35" w:rsidRDefault="00E56F35" w:rsidP="00E56F35">
      <w:pPr>
        <w:rPr>
          <w:noProof/>
          <w:lang w:val="en-US"/>
        </w:rPr>
      </w:pPr>
    </w:p>
    <w:p w14:paraId="2DDB7763" w14:textId="77777777" w:rsidR="00E56F35" w:rsidRDefault="00E56F35" w:rsidP="00E56F35">
      <w:pPr>
        <w:rPr>
          <w:noProof/>
          <w:lang w:val="en-US"/>
        </w:rPr>
      </w:pPr>
    </w:p>
    <w:p w14:paraId="577FE149" w14:textId="77777777" w:rsidR="00E56F35" w:rsidRPr="005B135D" w:rsidRDefault="00E56F35" w:rsidP="00E56F35">
      <w:pPr>
        <w:rPr>
          <w:noProof/>
          <w:lang w:val="en-US"/>
          <w14:glow w14:rad="63500">
            <w14:schemeClr w14:val="bg1">
              <w14:alpha w14:val="60000"/>
            </w14:schemeClr>
          </w14:glow>
        </w:rPr>
      </w:pPr>
    </w:p>
    <w:p w14:paraId="5FF2A2EE" w14:textId="77777777" w:rsidR="00E56F35" w:rsidRPr="003D5187" w:rsidRDefault="00E56F35" w:rsidP="00E56F35">
      <w:pPr>
        <w:rPr>
          <w:noProof/>
          <w:lang w:val="en-US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7A617680" w14:textId="77777777" w:rsidR="00E56F35" w:rsidRDefault="00E56F35" w:rsidP="00E56F35">
      <w:pPr>
        <w:rPr>
          <w:noProof/>
          <w:lang w:val="en-US"/>
        </w:rPr>
      </w:pPr>
    </w:p>
    <w:p w14:paraId="080BF7E0" w14:textId="77777777" w:rsidR="00E56F35" w:rsidRDefault="00E56F35" w:rsidP="00E56F35">
      <w:pPr>
        <w:rPr>
          <w:noProof/>
          <w:lang w:val="en-US"/>
        </w:rPr>
      </w:pPr>
    </w:p>
    <w:p w14:paraId="4E310B17" w14:textId="77777777" w:rsidR="00E56F35" w:rsidRDefault="00E56F35" w:rsidP="00E56F35">
      <w:pPr>
        <w:rPr>
          <w:noProof/>
          <w:lang w:val="en-US"/>
        </w:rPr>
      </w:pPr>
    </w:p>
    <w:p w14:paraId="4A834C78" w14:textId="77777777" w:rsidR="00E56F35" w:rsidRDefault="00E56F35" w:rsidP="00E56F35">
      <w:pPr>
        <w:rPr>
          <w:noProof/>
          <w:lang w:val="en-US"/>
        </w:rPr>
      </w:pPr>
    </w:p>
    <w:p w14:paraId="2A196CA4" w14:textId="77777777" w:rsidR="00E56F35" w:rsidRDefault="00E56F35" w:rsidP="00E56F35">
      <w:pPr>
        <w:rPr>
          <w:noProof/>
          <w:lang w:val="en-US"/>
        </w:rPr>
      </w:pPr>
    </w:p>
    <w:p w14:paraId="2C698946" w14:textId="77777777" w:rsidR="00E56F35" w:rsidRDefault="00E56F35" w:rsidP="00E56F35">
      <w:pPr>
        <w:rPr>
          <w:noProof/>
          <w:lang w:val="en-US"/>
        </w:rPr>
      </w:pPr>
    </w:p>
    <w:p w14:paraId="67C41706" w14:textId="77777777" w:rsidR="00E56F35" w:rsidRDefault="00E56F35" w:rsidP="00E56F35">
      <w:pPr>
        <w:rPr>
          <w:noProof/>
          <w:lang w:val="en-US"/>
        </w:rPr>
      </w:pPr>
    </w:p>
    <w:p w14:paraId="68B41DCA" w14:textId="77777777" w:rsidR="00E56F35" w:rsidRDefault="005B135D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87A94C" wp14:editId="337693C3">
                <wp:simplePos x="0" y="0"/>
                <wp:positionH relativeFrom="column">
                  <wp:posOffset>2490258</wp:posOffset>
                </wp:positionH>
                <wp:positionV relativeFrom="paragraph">
                  <wp:posOffset>16510</wp:posOffset>
                </wp:positionV>
                <wp:extent cx="1341120" cy="45719"/>
                <wp:effectExtent l="38100" t="38100" r="49530" b="88265"/>
                <wp:wrapNone/>
                <wp:docPr id="130345665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5719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chemeClr val="bg2">
                              <a:lumMod val="50000"/>
                              <a:lumOff val="50000"/>
                              <a:alpha val="40000"/>
                            </a:schemeClr>
                          </a:outerShdw>
                          <a:softEdge rad="1270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94165" id="Rectangle 14" o:spid="_x0000_s1026" style="position:absolute;margin-left:196.1pt;margin-top:1.3pt;width:105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" fillcolor="#00fefc" stroked="f" strokeweight="1pt">
                <v:shadow on="t" color="#1bf3f9 [1630]" opacity="26214f" origin="-.5,-.5" offset=".74836mm,.74836mm"/>
              </v:rect>
            </w:pict>
          </mc:Fallback>
        </mc:AlternateContent>
      </w:r>
    </w:p>
    <w:p w14:paraId="60E7BBB4" w14:textId="77777777" w:rsidR="00E56F35" w:rsidRDefault="00F06753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0F80CC" wp14:editId="01F4420E">
                <wp:simplePos x="0" y="0"/>
                <wp:positionH relativeFrom="column">
                  <wp:posOffset>2082165</wp:posOffset>
                </wp:positionH>
                <wp:positionV relativeFrom="paragraph">
                  <wp:posOffset>194944</wp:posOffset>
                </wp:positionV>
                <wp:extent cx="2743200" cy="1647825"/>
                <wp:effectExtent l="114300" t="114300" r="133350" b="142875"/>
                <wp:wrapNone/>
                <wp:docPr id="176834306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6478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  <a:effectLst>
                          <a:glow rad="101600">
                            <a:schemeClr val="tx1"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8668563" w14:textId="3B2D0C6E" w:rsidR="00E56F35" w:rsidRPr="00C20623" w:rsidRDefault="00C20623" w:rsidP="00F15147">
                            <w:pPr>
                              <w:jc w:val="both"/>
                              <w:rPr>
                                <w:rFonts w:ascii="ROG Fonts" w:hAnsi="ROG Fonts"/>
                                <w:color w:val="20FFFE" w:themeColor="text1"/>
                                <w:sz w:val="52"/>
                                <w:szCs w:val="52"/>
                                <w:lang w:val="en-US"/>
                                <w14:glow w14:rad="88900">
                                  <w14:schemeClr w14:val="tx1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ROG Fonts" w:hAnsi="ROG Fonts"/>
                                <w:color w:val="20FFFE" w:themeColor="text1"/>
                                <w:sz w:val="52"/>
                                <w:szCs w:val="52"/>
                                <w:lang w:val="en-US"/>
                                <w14:glow w14:rad="88900">
                                  <w14:schemeClr w14:val="tx1">
                                    <w14:alpha w14:val="60000"/>
                                  </w14:schemeClr>
                                </w14:glow>
                              </w:rPr>
                              <w:t>3D Modeling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F80CC" id="Text Box 11" o:spid="_x0000_s1028" type="#_x0000_t202" style="position:absolute;margin-left:163.95pt;margin-top:15.35pt;width:3in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" filled="f" strokecolor="#20fffe [3213]" strokeweight="2pt">
                <v:textbox>
                  <w:txbxContent>
                    <w:p w14:paraId="68668563" w14:textId="3B2D0C6E" w:rsidR="00E56F35" w:rsidRPr="00C20623" w:rsidRDefault="00C20623" w:rsidP="00F15147">
                      <w:pPr>
                        <w:jc w:val="both"/>
                        <w:rPr>
                          <w:rFonts w:ascii="ROG Fonts" w:hAnsi="ROG Fonts"/>
                          <w:color w:val="20FFFE" w:themeColor="text1"/>
                          <w:sz w:val="52"/>
                          <w:szCs w:val="52"/>
                          <w:lang w:val="en-US"/>
                          <w14:glow w14:rad="88900">
                            <w14:schemeClr w14:val="tx1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rFonts w:ascii="ROG Fonts" w:hAnsi="ROG Fonts"/>
                          <w:color w:val="20FFFE" w:themeColor="text1"/>
                          <w:sz w:val="52"/>
                          <w:szCs w:val="52"/>
                          <w:lang w:val="en-US"/>
                          <w14:glow w14:rad="88900">
                            <w14:schemeClr w14:val="tx1">
                              <w14:alpha w14:val="60000"/>
                            </w14:schemeClr>
                          </w14:glow>
                        </w:rPr>
                        <w:t>3D Modeling Website</w:t>
                      </w:r>
                    </w:p>
                  </w:txbxContent>
                </v:textbox>
              </v:shape>
            </w:pict>
          </mc:Fallback>
        </mc:AlternateContent>
      </w:r>
    </w:p>
    <w:p w14:paraId="3518C2C1" w14:textId="77777777" w:rsidR="00E56F35" w:rsidRDefault="00E56F35" w:rsidP="00E56F35">
      <w:pPr>
        <w:rPr>
          <w:noProof/>
          <w:lang w:val="en-US"/>
        </w:rPr>
      </w:pPr>
    </w:p>
    <w:p w14:paraId="11F44234" w14:textId="77777777" w:rsidR="00E56F35" w:rsidRDefault="00E56F35" w:rsidP="00E56F35">
      <w:pPr>
        <w:rPr>
          <w:noProof/>
          <w:lang w:val="en-US"/>
        </w:rPr>
      </w:pPr>
    </w:p>
    <w:p w14:paraId="629C816E" w14:textId="77777777" w:rsidR="00E56F35" w:rsidRDefault="00E56F35" w:rsidP="00E56F35">
      <w:pPr>
        <w:rPr>
          <w:noProof/>
          <w:lang w:val="en-US"/>
        </w:rPr>
      </w:pPr>
    </w:p>
    <w:p w14:paraId="291E502C" w14:textId="77777777" w:rsidR="00E56F35" w:rsidRDefault="00E56F35" w:rsidP="00E56F35">
      <w:pPr>
        <w:rPr>
          <w:noProof/>
          <w:lang w:val="en-US"/>
        </w:rPr>
      </w:pPr>
    </w:p>
    <w:p w14:paraId="0AF68174" w14:textId="77777777" w:rsidR="00E56F35" w:rsidRDefault="00E56F35" w:rsidP="00E56F35">
      <w:pPr>
        <w:rPr>
          <w:noProof/>
          <w:lang w:val="en-US"/>
        </w:rPr>
      </w:pPr>
    </w:p>
    <w:p w14:paraId="2DD0EDF9" w14:textId="5B59B36B" w:rsidR="00E56F35" w:rsidRDefault="00E56F35" w:rsidP="00E56F35">
      <w:pPr>
        <w:rPr>
          <w:noProof/>
          <w:lang w:val="en-US"/>
        </w:rPr>
      </w:pPr>
    </w:p>
    <w:p w14:paraId="43463117" w14:textId="4B3263F9" w:rsidR="00E56F35" w:rsidRDefault="00E56F35" w:rsidP="00E56F35">
      <w:pPr>
        <w:rPr>
          <w:noProof/>
          <w:lang w:val="en-US"/>
        </w:rPr>
      </w:pPr>
    </w:p>
    <w:p w14:paraId="76D60BB4" w14:textId="1B44FAA5" w:rsidR="00E56F35" w:rsidRDefault="00E4042C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C3D81B" wp14:editId="50A9AB3B">
                <wp:simplePos x="0" y="0"/>
                <wp:positionH relativeFrom="column">
                  <wp:posOffset>2082165</wp:posOffset>
                </wp:positionH>
                <wp:positionV relativeFrom="paragraph">
                  <wp:posOffset>102235</wp:posOffset>
                </wp:positionV>
                <wp:extent cx="2656800" cy="457200"/>
                <wp:effectExtent l="0" t="0" r="0" b="0"/>
                <wp:wrapNone/>
                <wp:docPr id="644930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00" cy="457200"/>
                        </a:xfrm>
                        <a:prstGeom prst="rect">
                          <a:avLst/>
                        </a:prstGeom>
                        <a:solidFill>
                          <a:srgbClr val="00464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F1364F" w14:textId="77777777" w:rsidR="00E56F35" w:rsidRPr="006A330B" w:rsidRDefault="00F15147" w:rsidP="00F15147">
                            <w:pPr>
                              <w:jc w:val="both"/>
                              <w:rPr>
                                <w:rFonts w:ascii="Orbitron Medium" w:hAnsi="Orbitron Medium"/>
                                <w:sz w:val="40"/>
                                <w:szCs w:val="40"/>
                                <w:lang w:val="en-US"/>
                                <w14:glow w14:rad="63500">
                                  <w14:srgbClr w14:val="00FFAA">
                                    <w14:alpha w14:val="60000"/>
                                  </w14:srgbClr>
                                </w14:glow>
                              </w:rPr>
                            </w:pPr>
                            <w:r>
                              <w:rPr>
                                <w:rFonts w:ascii="Orbitron Medium" w:hAnsi="Orbitron Medium"/>
                                <w:sz w:val="40"/>
                                <w:szCs w:val="40"/>
                                <w:lang w:val="en-US"/>
                                <w14:glow w14:rad="63500">
                                  <w14:srgbClr w14:val="00FFAA">
                                    <w14:alpha w14:val="60000"/>
                                  </w14:srgbClr>
                                </w14:glow>
                              </w:rPr>
                              <w:t>Felipe .M Iglesias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3D81B" id="Text Box 10" o:spid="_x0000_s1029" type="#_x0000_t202" style="position:absolute;margin-left:163.95pt;margin-top:8.05pt;width:209.2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" fillcolor="#004648" stroked="f" strokeweight=".5pt">
                <v:textbox>
                  <w:txbxContent>
                    <w:p w14:paraId="78F1364F" w14:textId="77777777" w:rsidR="00E56F35" w:rsidRPr="006A330B" w:rsidRDefault="00F15147" w:rsidP="00F15147">
                      <w:pPr>
                        <w:jc w:val="both"/>
                        <w:rPr>
                          <w:rFonts w:ascii="Orbitron Medium" w:hAnsi="Orbitron Medium"/>
                          <w:sz w:val="40"/>
                          <w:szCs w:val="40"/>
                          <w:lang w:val="en-US"/>
                          <w14:glow w14:rad="63500">
                            <w14:srgbClr w14:val="00FFAA">
                              <w14:alpha w14:val="60000"/>
                            </w14:srgbClr>
                          </w14:glow>
                        </w:rPr>
                      </w:pPr>
                      <w:r>
                        <w:rPr>
                          <w:rFonts w:ascii="Orbitron Medium" w:hAnsi="Orbitron Medium"/>
                          <w:sz w:val="40"/>
                          <w:szCs w:val="40"/>
                          <w:lang w:val="en-US"/>
                          <w14:glow w14:rad="63500">
                            <w14:srgbClr w14:val="00FFAA">
                              <w14:alpha w14:val="60000"/>
                            </w14:srgbClr>
                          </w14:glow>
                        </w:rPr>
                        <w:t>Felipe .M Iglesias</w:t>
                      </w:r>
                    </w:p>
                  </w:txbxContent>
                </v:textbox>
              </v:shape>
            </w:pict>
          </mc:Fallback>
        </mc:AlternateContent>
      </w:r>
    </w:p>
    <w:p w14:paraId="0C8BFC1E" w14:textId="77777777" w:rsidR="00E56F35" w:rsidRDefault="00E56F35" w:rsidP="00E56F35">
      <w:pPr>
        <w:rPr>
          <w:noProof/>
          <w:lang w:val="en-US"/>
        </w:rPr>
      </w:pPr>
    </w:p>
    <w:p w14:paraId="7153CAF6" w14:textId="77777777" w:rsidR="00E56F35" w:rsidRDefault="00E56F35" w:rsidP="00E56F35">
      <w:pPr>
        <w:rPr>
          <w:noProof/>
          <w:lang w:val="en-US"/>
        </w:rPr>
      </w:pPr>
    </w:p>
    <w:p w14:paraId="369E24D2" w14:textId="77777777" w:rsidR="00E56F35" w:rsidRDefault="00E56F35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B93CE" wp14:editId="64423733">
                <wp:simplePos x="0" y="0"/>
                <wp:positionH relativeFrom="column">
                  <wp:posOffset>2093595</wp:posOffset>
                </wp:positionH>
                <wp:positionV relativeFrom="paragraph">
                  <wp:posOffset>63500</wp:posOffset>
                </wp:positionV>
                <wp:extent cx="2656800" cy="457200"/>
                <wp:effectExtent l="0" t="0" r="0" b="0"/>
                <wp:wrapNone/>
                <wp:docPr id="197260752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00" cy="457200"/>
                        </a:xfrm>
                        <a:prstGeom prst="rect">
                          <a:avLst/>
                        </a:prstGeom>
                        <a:solidFill>
                          <a:srgbClr val="00464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352AF1" w14:textId="6AEAC5BA" w:rsidR="00E56F35" w:rsidRPr="006A330B" w:rsidRDefault="00E56F35" w:rsidP="00F15147">
                            <w:pPr>
                              <w:rPr>
                                <w:rFonts w:ascii="Orbitron Medium" w:hAnsi="Orbitron Medium"/>
                                <w:sz w:val="40"/>
                                <w:szCs w:val="40"/>
                                <w:lang w:val="en-US"/>
                                <w14:glow w14:rad="63500">
                                  <w14:srgbClr w14:val="00FFAA">
                                    <w14:alpha w14:val="60000"/>
                                  </w14:srgb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93CE" id="_x0000_s1030" type="#_x0000_t202" style="position:absolute;margin-left:164.85pt;margin-top:5pt;width:209.2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" fillcolor="#004648" stroked="f" strokeweight=".5pt">
                <v:textbox>
                  <w:txbxContent>
                    <w:p w14:paraId="75352AF1" w14:textId="6AEAC5BA" w:rsidR="00E56F35" w:rsidRPr="006A330B" w:rsidRDefault="00E56F35" w:rsidP="00F15147">
                      <w:pPr>
                        <w:rPr>
                          <w:rFonts w:ascii="Orbitron Medium" w:hAnsi="Orbitron Medium"/>
                          <w:sz w:val="40"/>
                          <w:szCs w:val="40"/>
                          <w:lang w:val="en-US"/>
                          <w14:glow w14:rad="63500">
                            <w14:srgbClr w14:val="00FFAA">
                              <w14:alpha w14:val="60000"/>
                            </w14:srgb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F76407" w14:textId="77777777" w:rsidR="00E56F35" w:rsidRDefault="00E56F35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4C98E9" wp14:editId="24930660">
                <wp:simplePos x="0" y="0"/>
                <wp:positionH relativeFrom="column">
                  <wp:posOffset>2173605</wp:posOffset>
                </wp:positionH>
                <wp:positionV relativeFrom="paragraph">
                  <wp:posOffset>245745</wp:posOffset>
                </wp:positionV>
                <wp:extent cx="1328400" cy="46800"/>
                <wp:effectExtent l="38100" t="38100" r="43815" b="29845"/>
                <wp:wrapNone/>
                <wp:docPr id="148793287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00" cy="46800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>
                          <a:noFill/>
                        </a:ln>
                        <a:effectLst>
                          <a:glow rad="38100">
                            <a:schemeClr val="accent1">
                              <a:satMod val="175000"/>
                              <a:alpha val="40000"/>
                            </a:schemeClr>
                          </a:glow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801A7" w14:textId="77777777" w:rsidR="006A12F1" w:rsidRPr="00EF4F29" w:rsidRDefault="006A12F1" w:rsidP="006A12F1">
                            <w:pPr>
                              <w:jc w:val="center"/>
                              <w:rPr>
                                <w14:glow w14:rad="25400">
                                  <w14:schemeClr w14:val="tx1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C98E9" id="Rectangle 14" o:spid="_x0000_s1031" style="position:absolute;margin-left:171.15pt;margin-top:19.35pt;width:104.6pt;height:3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" fillcolor="#00fefc" stroked="f" strokeweight="1pt">
                <v:textbox>
                  <w:txbxContent>
                    <w:p w14:paraId="603801A7" w14:textId="77777777" w:rsidR="006A12F1" w:rsidRPr="00EF4F29" w:rsidRDefault="006A12F1" w:rsidP="006A12F1">
                      <w:pPr>
                        <w:jc w:val="center"/>
                        <w:rPr>
                          <w14:glow w14:rad="25400">
                            <w14:schemeClr w14:val="tx1"/>
                          </w14:glow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CC55549" w14:textId="77777777" w:rsidR="00FF6092" w:rsidRDefault="00FF6092"/>
    <w:p w14:paraId="09658500" w14:textId="77777777" w:rsidR="003A3C24" w:rsidRDefault="003A3C24"/>
    <w:p w14:paraId="16ABFC50" w14:textId="77777777" w:rsidR="003A3C24" w:rsidRDefault="003A3C24"/>
    <w:p w14:paraId="5EFB3C16" w14:textId="77777777" w:rsidR="003A3C24" w:rsidRPr="003A3C24" w:rsidRDefault="003A3C24" w:rsidP="003A3C24">
      <w:r>
        <w:br w:type="page"/>
      </w:r>
    </w:p>
    <w:sdt>
      <w:sdtPr>
        <w:rPr>
          <w:rFonts w:ascii="Roboto" w:eastAsiaTheme="minorHAnsi" w:hAnsi="Roboto" w:cstheme="minorBidi"/>
          <w:color w:val="00FFAA"/>
          <w:sz w:val="22"/>
          <w:szCs w:val="22"/>
          <w:lang w:val="en-AU"/>
          <w14:ligatures w14:val="standardContextual"/>
        </w:rPr>
        <w:id w:val="7190992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3D0C94" w14:textId="77777777" w:rsidR="003A3C24" w:rsidRPr="006A330B" w:rsidRDefault="003A3C24" w:rsidP="003A3C24">
          <w:pPr>
            <w:pStyle w:val="TOCHeading"/>
            <w:rPr>
              <w:rFonts w:ascii="Asus Rog" w:hAnsi="Asus Rog"/>
            </w:rPr>
          </w:pPr>
          <w:r w:rsidRPr="006A330B">
            <w:rPr>
              <w:rFonts w:ascii="Asus Rog" w:hAnsi="Asus Rog"/>
              <w:noProof/>
              <w:color w:val="00FFAA"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76861A6" wp14:editId="3A76EFCD">
                    <wp:simplePos x="0" y="0"/>
                    <wp:positionH relativeFrom="margin">
                      <wp:posOffset>9525</wp:posOffset>
                    </wp:positionH>
                    <wp:positionV relativeFrom="paragraph">
                      <wp:posOffset>-404495</wp:posOffset>
                    </wp:positionV>
                    <wp:extent cx="5448300" cy="230400"/>
                    <wp:effectExtent l="76200" t="76200" r="76200" b="74930"/>
                    <wp:wrapNone/>
                    <wp:docPr id="1855480293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448300" cy="230400"/>
                            </a:xfrm>
                            <a:prstGeom prst="rect">
                              <a:avLst/>
                            </a:prstGeom>
                            <a:solidFill>
                              <a:srgbClr val="00FEFC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>
                              <a:glow rad="63500">
                                <a:srgbClr val="00FFAA">
                                  <a:alpha val="40000"/>
                                </a:srgbClr>
                              </a:glow>
                            </a:effectLst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B0D6913" id="Rectangle 14" o:spid="_x0000_s1026" style="position:absolute;margin-left:.75pt;margin-top:-31.85pt;width:429pt;height:18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" fillcolor="#00fefc" stroked="f" strokeweight="1pt">
                    <w10:wrap anchorx="margin"/>
                  </v:rect>
                </w:pict>
              </mc:Fallback>
            </mc:AlternateContent>
          </w:r>
          <w:r w:rsidRPr="006A330B">
            <w:rPr>
              <w:rFonts w:ascii="Asus Rog" w:hAnsi="Asus Rog"/>
              <w:color w:val="00FFAA"/>
              <w:sz w:val="48"/>
              <w:szCs w:val="48"/>
              <w14:glow w14:rad="101600">
                <w14:srgbClr w14:val="00FFAA">
                  <w14:alpha w14:val="60000"/>
                </w14:srgbClr>
              </w14:glow>
            </w:rPr>
            <w:t>CONTENTS</w:t>
          </w:r>
        </w:p>
        <w:p w14:paraId="2C187BE2" w14:textId="77777777" w:rsidR="003A3C24" w:rsidRPr="005E2902" w:rsidRDefault="003A3C24" w:rsidP="003A3C24">
          <w:pPr>
            <w:rPr>
              <w:lang w:val="en-US"/>
            </w:rPr>
          </w:pPr>
        </w:p>
        <w:p w14:paraId="5FEDA8EF" w14:textId="3E190116" w:rsidR="006F2ADD" w:rsidRDefault="003A3C2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27035" w:history="1">
            <w:r w:rsidR="006F2ADD" w:rsidRPr="00951D55">
              <w:rPr>
                <w:rStyle w:val="Hyperlink"/>
                <w:rFonts w:ascii="Asus Rog" w:hAnsi="Asus Rog"/>
                <w:noProof/>
              </w:rPr>
              <w:t>PAGE DESIGNS</w:t>
            </w:r>
            <w:r w:rsidR="006F2ADD">
              <w:rPr>
                <w:noProof/>
                <w:webHidden/>
              </w:rPr>
              <w:tab/>
            </w:r>
            <w:r w:rsidR="006F2ADD">
              <w:rPr>
                <w:noProof/>
                <w:webHidden/>
              </w:rPr>
              <w:fldChar w:fldCharType="begin"/>
            </w:r>
            <w:r w:rsidR="006F2ADD">
              <w:rPr>
                <w:noProof/>
                <w:webHidden/>
              </w:rPr>
              <w:instrText xml:space="preserve"> PAGEREF _Toc167727035 \h </w:instrText>
            </w:r>
            <w:r w:rsidR="006F2ADD">
              <w:rPr>
                <w:noProof/>
                <w:webHidden/>
              </w:rPr>
            </w:r>
            <w:r w:rsidR="006F2ADD">
              <w:rPr>
                <w:noProof/>
                <w:webHidden/>
              </w:rPr>
              <w:fldChar w:fldCharType="separate"/>
            </w:r>
            <w:r w:rsidR="006F2ADD">
              <w:rPr>
                <w:noProof/>
                <w:webHidden/>
              </w:rPr>
              <w:t>2</w:t>
            </w:r>
            <w:r w:rsidR="006F2ADD">
              <w:rPr>
                <w:noProof/>
                <w:webHidden/>
              </w:rPr>
              <w:fldChar w:fldCharType="end"/>
            </w:r>
          </w:hyperlink>
        </w:p>
        <w:p w14:paraId="3B76B61C" w14:textId="040FE0AC" w:rsidR="006F2ADD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67727036" w:history="1">
            <w:r w:rsidR="006F2ADD" w:rsidRPr="00951D55">
              <w:rPr>
                <w:rStyle w:val="Hyperlink"/>
                <w:rFonts w:ascii="Asus Rog" w:hAnsi="Asus Rog"/>
                <w:noProof/>
              </w:rPr>
              <w:t>FONT CHOICE</w:t>
            </w:r>
            <w:r w:rsidR="006F2ADD">
              <w:rPr>
                <w:noProof/>
                <w:webHidden/>
              </w:rPr>
              <w:tab/>
            </w:r>
            <w:r w:rsidR="006F2ADD">
              <w:rPr>
                <w:noProof/>
                <w:webHidden/>
              </w:rPr>
              <w:fldChar w:fldCharType="begin"/>
            </w:r>
            <w:r w:rsidR="006F2ADD">
              <w:rPr>
                <w:noProof/>
                <w:webHidden/>
              </w:rPr>
              <w:instrText xml:space="preserve"> PAGEREF _Toc167727036 \h </w:instrText>
            </w:r>
            <w:r w:rsidR="006F2ADD">
              <w:rPr>
                <w:noProof/>
                <w:webHidden/>
              </w:rPr>
            </w:r>
            <w:r w:rsidR="006F2ADD">
              <w:rPr>
                <w:noProof/>
                <w:webHidden/>
              </w:rPr>
              <w:fldChar w:fldCharType="separate"/>
            </w:r>
            <w:r w:rsidR="006F2ADD">
              <w:rPr>
                <w:noProof/>
                <w:webHidden/>
              </w:rPr>
              <w:t>3</w:t>
            </w:r>
            <w:r w:rsidR="006F2ADD">
              <w:rPr>
                <w:noProof/>
                <w:webHidden/>
              </w:rPr>
              <w:fldChar w:fldCharType="end"/>
            </w:r>
          </w:hyperlink>
        </w:p>
        <w:p w14:paraId="54352F7B" w14:textId="5BD15FD9" w:rsidR="006F2ADD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67727037" w:history="1">
            <w:r w:rsidR="006F2ADD" w:rsidRPr="00951D55">
              <w:rPr>
                <w:rStyle w:val="Hyperlink"/>
                <w:rFonts w:ascii="Asus Rog" w:hAnsi="Asus Rog"/>
                <w:noProof/>
              </w:rPr>
              <w:t>COLOUR PALETTE</w:t>
            </w:r>
            <w:r w:rsidR="006F2ADD">
              <w:rPr>
                <w:noProof/>
                <w:webHidden/>
              </w:rPr>
              <w:tab/>
            </w:r>
            <w:r w:rsidR="006F2ADD">
              <w:rPr>
                <w:noProof/>
                <w:webHidden/>
              </w:rPr>
              <w:fldChar w:fldCharType="begin"/>
            </w:r>
            <w:r w:rsidR="006F2ADD">
              <w:rPr>
                <w:noProof/>
                <w:webHidden/>
              </w:rPr>
              <w:instrText xml:space="preserve"> PAGEREF _Toc167727037 \h </w:instrText>
            </w:r>
            <w:r w:rsidR="006F2ADD">
              <w:rPr>
                <w:noProof/>
                <w:webHidden/>
              </w:rPr>
            </w:r>
            <w:r w:rsidR="006F2ADD">
              <w:rPr>
                <w:noProof/>
                <w:webHidden/>
              </w:rPr>
              <w:fldChar w:fldCharType="separate"/>
            </w:r>
            <w:r w:rsidR="006F2ADD">
              <w:rPr>
                <w:noProof/>
                <w:webHidden/>
              </w:rPr>
              <w:t>4</w:t>
            </w:r>
            <w:r w:rsidR="006F2ADD">
              <w:rPr>
                <w:noProof/>
                <w:webHidden/>
              </w:rPr>
              <w:fldChar w:fldCharType="end"/>
            </w:r>
          </w:hyperlink>
        </w:p>
        <w:p w14:paraId="48DCAD30" w14:textId="176B5D53" w:rsidR="003A3C24" w:rsidRDefault="003A3C24" w:rsidP="003A3C24">
          <w:r>
            <w:rPr>
              <w:b/>
              <w:bCs/>
              <w:noProof/>
            </w:rPr>
            <w:fldChar w:fldCharType="end"/>
          </w:r>
        </w:p>
      </w:sdtContent>
    </w:sdt>
    <w:p w14:paraId="54ECE46D" w14:textId="77777777" w:rsidR="003A3C24" w:rsidRDefault="003A3C24"/>
    <w:p w14:paraId="1F040935" w14:textId="77777777" w:rsidR="003A3C24" w:rsidRDefault="003A3C24"/>
    <w:p w14:paraId="78E20766" w14:textId="77777777" w:rsidR="003A3C24" w:rsidRDefault="003A3C24"/>
    <w:p w14:paraId="1242C965" w14:textId="77777777" w:rsidR="003A3C24" w:rsidRDefault="003A3C24"/>
    <w:p w14:paraId="2734EC8D" w14:textId="77777777" w:rsidR="003A3C24" w:rsidRDefault="003A3C24"/>
    <w:p w14:paraId="3463B44A" w14:textId="77777777" w:rsidR="003A3C24" w:rsidRDefault="003A3C24"/>
    <w:p w14:paraId="70085744" w14:textId="77777777" w:rsidR="003A3C24" w:rsidRDefault="003A3C24"/>
    <w:p w14:paraId="0B08CA7C" w14:textId="77777777" w:rsidR="003A3C24" w:rsidRDefault="003A3C24"/>
    <w:p w14:paraId="6B4CB768" w14:textId="77777777" w:rsidR="003A3C24" w:rsidRDefault="003A3C24"/>
    <w:p w14:paraId="7925121B" w14:textId="77777777" w:rsidR="003A3C24" w:rsidRDefault="003A3C24"/>
    <w:p w14:paraId="1E34836E" w14:textId="77777777" w:rsidR="003A3C24" w:rsidRDefault="003A3C24"/>
    <w:p w14:paraId="5FA2E2E8" w14:textId="77777777" w:rsidR="003A3C24" w:rsidRDefault="003A3C24"/>
    <w:p w14:paraId="06E7D738" w14:textId="77777777" w:rsidR="003A3C24" w:rsidRDefault="003A3C24"/>
    <w:p w14:paraId="07383944" w14:textId="77777777" w:rsidR="003A3C24" w:rsidRDefault="003A3C24"/>
    <w:p w14:paraId="12F9A8D8" w14:textId="77777777" w:rsidR="003A3C24" w:rsidRDefault="003A3C24"/>
    <w:p w14:paraId="0ECF105B" w14:textId="77777777" w:rsidR="003A3C24" w:rsidRDefault="003A3C24"/>
    <w:p w14:paraId="38B33B24" w14:textId="77777777" w:rsidR="003A3C24" w:rsidRDefault="003A3C24"/>
    <w:p w14:paraId="4EF0A3E0" w14:textId="77777777" w:rsidR="003A3C24" w:rsidRDefault="003A3C24"/>
    <w:p w14:paraId="00CBB360" w14:textId="77777777" w:rsidR="003A3C24" w:rsidRDefault="003A3C24"/>
    <w:p w14:paraId="21AD2C0A" w14:textId="77777777" w:rsidR="003A3C24" w:rsidRDefault="003A3C24"/>
    <w:p w14:paraId="0B7F3E06" w14:textId="77777777" w:rsidR="003A3C24" w:rsidRDefault="003A3C24"/>
    <w:p w14:paraId="2B7B289C" w14:textId="77777777" w:rsidR="003A3C24" w:rsidRDefault="003A3C24"/>
    <w:p w14:paraId="2ED1C240" w14:textId="77777777" w:rsidR="003A3C24" w:rsidRDefault="003A3C24"/>
    <w:p w14:paraId="4015DDB7" w14:textId="77777777" w:rsidR="00F06753" w:rsidRDefault="00F06753"/>
    <w:p w14:paraId="21E78A1D" w14:textId="77777777" w:rsidR="00614AA7" w:rsidRPr="00E039FB" w:rsidRDefault="004F6219" w:rsidP="00F06753">
      <w:r w:rsidRPr="005E2902">
        <w:rPr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DA64C9" wp14:editId="785960A3">
                <wp:simplePos x="0" y="0"/>
                <wp:positionH relativeFrom="margin">
                  <wp:posOffset>0</wp:posOffset>
                </wp:positionH>
                <wp:positionV relativeFrom="paragraph">
                  <wp:posOffset>76200</wp:posOffset>
                </wp:positionV>
                <wp:extent cx="5446800" cy="46800"/>
                <wp:effectExtent l="38100" t="38100" r="40005" b="29845"/>
                <wp:wrapNone/>
                <wp:docPr id="142027436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6800" cy="46800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38100">
                            <a:srgbClr val="00FFAA">
                              <a:alpha val="30000"/>
                            </a:srgb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3DE372DA" w14:textId="77777777" w:rsidR="004F6219" w:rsidRDefault="004F6219" w:rsidP="004F6219">
                            <w:pPr>
                              <w:jc w:val="center"/>
                            </w:pPr>
                          </w:p>
                          <w:p w14:paraId="59B9EA50" w14:textId="77777777" w:rsidR="004F6219" w:rsidRDefault="004F6219" w:rsidP="004F6219">
                            <w:pPr>
                              <w:jc w:val="center"/>
                            </w:pPr>
                          </w:p>
                          <w:p w14:paraId="4C5EE617" w14:textId="77777777" w:rsidR="004F6219" w:rsidRDefault="004F6219" w:rsidP="004F6219">
                            <w:pPr>
                              <w:jc w:val="center"/>
                            </w:pPr>
                          </w:p>
                          <w:p w14:paraId="6FADD0D3" w14:textId="77777777" w:rsidR="004F6219" w:rsidRDefault="004F6219" w:rsidP="004F6219">
                            <w:pPr>
                              <w:jc w:val="center"/>
                            </w:pPr>
                          </w:p>
                          <w:p w14:paraId="7A313200" w14:textId="77777777" w:rsidR="004F6219" w:rsidRDefault="004F6219" w:rsidP="004F62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A64C9" id="_x0000_s1032" style="position:absolute;margin-left:0;margin-top:6pt;width:428.9pt;height:3.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" fillcolor="#00fefc" stroked="f" strokeweight="1pt">
                <v:textbox>
                  <w:txbxContent>
                    <w:p w14:paraId="3DE372DA" w14:textId="77777777" w:rsidR="004F6219" w:rsidRDefault="004F6219" w:rsidP="004F6219">
                      <w:pPr>
                        <w:jc w:val="center"/>
                      </w:pPr>
                    </w:p>
                    <w:p w14:paraId="59B9EA50" w14:textId="77777777" w:rsidR="004F6219" w:rsidRDefault="004F6219" w:rsidP="004F6219">
                      <w:pPr>
                        <w:jc w:val="center"/>
                      </w:pPr>
                    </w:p>
                    <w:p w14:paraId="4C5EE617" w14:textId="77777777" w:rsidR="004F6219" w:rsidRDefault="004F6219" w:rsidP="004F6219">
                      <w:pPr>
                        <w:jc w:val="center"/>
                      </w:pPr>
                    </w:p>
                    <w:p w14:paraId="6FADD0D3" w14:textId="77777777" w:rsidR="004F6219" w:rsidRDefault="004F6219" w:rsidP="004F6219">
                      <w:pPr>
                        <w:jc w:val="center"/>
                      </w:pPr>
                    </w:p>
                    <w:p w14:paraId="7A313200" w14:textId="77777777" w:rsidR="004F6219" w:rsidRDefault="004F6219" w:rsidP="004F621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14AA7" w:rsidRPr="005E2902">
        <w:rPr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DD4388" wp14:editId="1E7464B1">
                <wp:simplePos x="0" y="0"/>
                <wp:positionH relativeFrom="margin">
                  <wp:posOffset>0</wp:posOffset>
                </wp:positionH>
                <wp:positionV relativeFrom="paragraph">
                  <wp:posOffset>75565</wp:posOffset>
                </wp:positionV>
                <wp:extent cx="5446800" cy="46800"/>
                <wp:effectExtent l="38100" t="38100" r="40005" b="29845"/>
                <wp:wrapNone/>
                <wp:docPr id="165363905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6800" cy="46800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38100">
                            <a:srgbClr val="00FFAA">
                              <a:alpha val="30000"/>
                            </a:srgb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69FF452D" w14:textId="77777777" w:rsidR="00614AA7" w:rsidRDefault="00614AA7" w:rsidP="00614AA7">
                            <w:pPr>
                              <w:jc w:val="center"/>
                            </w:pPr>
                          </w:p>
                          <w:p w14:paraId="010DB029" w14:textId="77777777" w:rsidR="00614AA7" w:rsidRDefault="00614AA7" w:rsidP="00614AA7">
                            <w:pPr>
                              <w:jc w:val="center"/>
                            </w:pPr>
                          </w:p>
                          <w:p w14:paraId="052BBC16" w14:textId="77777777" w:rsidR="00614AA7" w:rsidRDefault="00614AA7" w:rsidP="00614AA7">
                            <w:pPr>
                              <w:jc w:val="center"/>
                            </w:pPr>
                          </w:p>
                          <w:p w14:paraId="79DB4B64" w14:textId="77777777" w:rsidR="00614AA7" w:rsidRDefault="00614AA7" w:rsidP="00614AA7">
                            <w:pPr>
                              <w:jc w:val="center"/>
                            </w:pPr>
                          </w:p>
                          <w:p w14:paraId="6CE837E4" w14:textId="77777777" w:rsidR="00614AA7" w:rsidRDefault="00614AA7" w:rsidP="00614A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D4388" id="_x0000_s1033" style="position:absolute;margin-left:0;margin-top:5.95pt;width:428.9pt;height:3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" fillcolor="#00fefc" stroked="f" strokeweight="1pt">
                <v:textbox>
                  <w:txbxContent>
                    <w:p w14:paraId="69FF452D" w14:textId="77777777" w:rsidR="00614AA7" w:rsidRDefault="00614AA7" w:rsidP="00614AA7">
                      <w:pPr>
                        <w:jc w:val="center"/>
                      </w:pPr>
                    </w:p>
                    <w:p w14:paraId="010DB029" w14:textId="77777777" w:rsidR="00614AA7" w:rsidRDefault="00614AA7" w:rsidP="00614AA7">
                      <w:pPr>
                        <w:jc w:val="center"/>
                      </w:pPr>
                    </w:p>
                    <w:p w14:paraId="052BBC16" w14:textId="77777777" w:rsidR="00614AA7" w:rsidRDefault="00614AA7" w:rsidP="00614AA7">
                      <w:pPr>
                        <w:jc w:val="center"/>
                      </w:pPr>
                    </w:p>
                    <w:p w14:paraId="79DB4B64" w14:textId="77777777" w:rsidR="00614AA7" w:rsidRDefault="00614AA7" w:rsidP="00614AA7">
                      <w:pPr>
                        <w:jc w:val="center"/>
                      </w:pPr>
                    </w:p>
                    <w:p w14:paraId="6CE837E4" w14:textId="77777777" w:rsidR="00614AA7" w:rsidRDefault="00614AA7" w:rsidP="00614AA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7F855C" w14:textId="097FFD99" w:rsidR="00F06753" w:rsidRDefault="00614AA7" w:rsidP="00C20623">
      <w:pPr>
        <w:pStyle w:val="Heading1"/>
        <w:spacing w:line="276" w:lineRule="auto"/>
        <w:jc w:val="both"/>
        <w:rPr>
          <w:rFonts w:ascii="Asus Rog" w:hAnsi="Asus Rog"/>
          <w:color w:val="00FFAA"/>
          <w:sz w:val="44"/>
          <w:szCs w:val="44"/>
        </w:rPr>
      </w:pPr>
      <w:bookmarkStart w:id="0" w:name="_Toc167727035"/>
      <w:r w:rsidRPr="00E56B34">
        <w:rPr>
          <w:rFonts w:ascii="Asus Rog" w:hAnsi="Asus Rog"/>
          <w:noProof/>
          <w:color w:val="00FFAA"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479B30" wp14:editId="401965D1">
                <wp:simplePos x="0" y="0"/>
                <wp:positionH relativeFrom="margin">
                  <wp:posOffset>7620</wp:posOffset>
                </wp:positionH>
                <wp:positionV relativeFrom="paragraph">
                  <wp:posOffset>-388620</wp:posOffset>
                </wp:positionV>
                <wp:extent cx="2819400" cy="114300"/>
                <wp:effectExtent l="38100" t="38100" r="38100" b="38100"/>
                <wp:wrapNone/>
                <wp:docPr id="94572828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14300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38100">
                            <a:srgbClr val="00FFAA">
                              <a:alpha val="30000"/>
                            </a:srgb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735F023E" w14:textId="77777777" w:rsidR="00614AA7" w:rsidRDefault="00614AA7" w:rsidP="00614AA7">
                            <w:pPr>
                              <w:jc w:val="center"/>
                            </w:pPr>
                          </w:p>
                          <w:p w14:paraId="1EE5F944" w14:textId="77777777" w:rsidR="00614AA7" w:rsidRDefault="00614AA7" w:rsidP="00614AA7">
                            <w:pPr>
                              <w:jc w:val="center"/>
                            </w:pPr>
                          </w:p>
                          <w:p w14:paraId="7798592D" w14:textId="77777777" w:rsidR="00614AA7" w:rsidRDefault="00614AA7" w:rsidP="00614AA7">
                            <w:pPr>
                              <w:jc w:val="center"/>
                            </w:pPr>
                          </w:p>
                          <w:p w14:paraId="2AA20B62" w14:textId="77777777" w:rsidR="00614AA7" w:rsidRDefault="00614AA7" w:rsidP="00614AA7">
                            <w:pPr>
                              <w:jc w:val="center"/>
                            </w:pPr>
                          </w:p>
                          <w:p w14:paraId="259B8825" w14:textId="77777777" w:rsidR="00614AA7" w:rsidRDefault="00614AA7" w:rsidP="00614A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79B30" id="_x0000_s1034" style="position:absolute;left:0;text-align:left;margin-left:.6pt;margin-top:-30.6pt;width:222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" fillcolor="#00fefc" stroked="f" strokeweight="1pt">
                <v:textbox>
                  <w:txbxContent>
                    <w:p w14:paraId="735F023E" w14:textId="77777777" w:rsidR="00614AA7" w:rsidRDefault="00614AA7" w:rsidP="00614AA7">
                      <w:pPr>
                        <w:jc w:val="center"/>
                      </w:pPr>
                    </w:p>
                    <w:p w14:paraId="1EE5F944" w14:textId="77777777" w:rsidR="00614AA7" w:rsidRDefault="00614AA7" w:rsidP="00614AA7">
                      <w:pPr>
                        <w:jc w:val="center"/>
                      </w:pPr>
                    </w:p>
                    <w:p w14:paraId="7798592D" w14:textId="77777777" w:rsidR="00614AA7" w:rsidRDefault="00614AA7" w:rsidP="00614AA7">
                      <w:pPr>
                        <w:jc w:val="center"/>
                      </w:pPr>
                    </w:p>
                    <w:p w14:paraId="2AA20B62" w14:textId="77777777" w:rsidR="00614AA7" w:rsidRDefault="00614AA7" w:rsidP="00614AA7">
                      <w:pPr>
                        <w:jc w:val="center"/>
                      </w:pPr>
                    </w:p>
                    <w:p w14:paraId="259B8825" w14:textId="77777777" w:rsidR="00614AA7" w:rsidRDefault="00614AA7" w:rsidP="00614AA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Start w:id="1" w:name="_Hlk158642148"/>
      <w:r w:rsidR="00C20623">
        <w:rPr>
          <w:rFonts w:ascii="Asus Rog" w:hAnsi="Asus Rog"/>
          <w:color w:val="00FFAA"/>
          <w:sz w:val="44"/>
          <w:szCs w:val="44"/>
        </w:rPr>
        <w:t>PAGE DESIGNS</w:t>
      </w:r>
      <w:bookmarkEnd w:id="0"/>
      <w:r w:rsidR="00C20623">
        <w:rPr>
          <w:rFonts w:ascii="Asus Rog" w:hAnsi="Asus Rog"/>
          <w:color w:val="00FFAA"/>
          <w:sz w:val="44"/>
          <w:szCs w:val="44"/>
        </w:rPr>
        <w:tab/>
      </w:r>
    </w:p>
    <w:p w14:paraId="79C8151D" w14:textId="77777777" w:rsidR="00C20623" w:rsidRDefault="00C20623" w:rsidP="00C20623"/>
    <w:p w14:paraId="13260994" w14:textId="5B64466E" w:rsidR="00C20623" w:rsidRPr="00C20623" w:rsidRDefault="00C20623" w:rsidP="00C20623">
      <w:pPr>
        <w:rPr>
          <w:color w:val="20FFFE" w:themeColor="text1"/>
        </w:rPr>
      </w:pPr>
      <w:r w:rsidRPr="00C20623">
        <w:rPr>
          <w:color w:val="20FFFE" w:themeColor="text1"/>
        </w:rPr>
        <w:t>The design of the page is based on a Z patron. We leave some a space between the margins, so all the content is aligned to the centre. This makes an easy reading display for the user.</w:t>
      </w:r>
    </w:p>
    <w:p w14:paraId="04815504" w14:textId="188D0F96" w:rsidR="00C20623" w:rsidRDefault="00C20623" w:rsidP="00C20623">
      <w:pPr>
        <w:rPr>
          <w:color w:val="20FFFE" w:themeColor="text1"/>
        </w:rPr>
      </w:pPr>
      <w:r w:rsidRPr="00C20623">
        <w:rPr>
          <w:color w:val="20FFFE" w:themeColor="text1"/>
        </w:rPr>
        <w:t xml:space="preserve">The pages consist of the nav-bar which is located at the top of the document and a footer on the bottom. Right to the nav-var we have a search box and a login button. </w:t>
      </w:r>
    </w:p>
    <w:p w14:paraId="6A93B476" w14:textId="6B226675" w:rsidR="006F2ADD" w:rsidRDefault="006F2ADD" w:rsidP="00C20623">
      <w:pPr>
        <w:rPr>
          <w:color w:val="20FFFE" w:themeColor="text1"/>
        </w:rPr>
      </w:pPr>
      <w:r>
        <w:rPr>
          <w:color w:val="20FFFE" w:themeColor="text1"/>
        </w:rPr>
        <w:t>We have 3 sections in this project: Home, Content and Contact.</w:t>
      </w:r>
    </w:p>
    <w:p w14:paraId="2F902908" w14:textId="77777777" w:rsidR="006F2ADD" w:rsidRDefault="006F2ADD" w:rsidP="00C20623">
      <w:pPr>
        <w:rPr>
          <w:color w:val="20FFFE" w:themeColor="text1"/>
        </w:rPr>
      </w:pPr>
    </w:p>
    <w:p w14:paraId="182A4D40" w14:textId="6797F063" w:rsidR="006F2ADD" w:rsidRDefault="006F2ADD" w:rsidP="00C20623">
      <w:pPr>
        <w:rPr>
          <w:color w:val="20FFFE" w:themeColor="text1"/>
        </w:rPr>
      </w:pPr>
      <w:r>
        <w:rPr>
          <w:noProof/>
          <w:color w:val="20FFFE" w:themeColor="text1"/>
        </w:rPr>
        <w:drawing>
          <wp:inline distT="0" distB="0" distL="0" distR="0" wp14:anchorId="4AEDFCCD" wp14:editId="75FF62EC">
            <wp:extent cx="5400040" cy="3198495"/>
            <wp:effectExtent l="0" t="0" r="0" b="1905"/>
            <wp:docPr id="201292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27009" name="Picture 20129270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DB82" w14:textId="77777777" w:rsidR="00C20623" w:rsidRDefault="00C20623" w:rsidP="00C20623">
      <w:pPr>
        <w:rPr>
          <w:color w:val="20FFFE" w:themeColor="text1"/>
        </w:rPr>
      </w:pPr>
    </w:p>
    <w:p w14:paraId="1185619D" w14:textId="77777777" w:rsidR="00C20623" w:rsidRPr="00C20623" w:rsidRDefault="00C20623" w:rsidP="00C20623">
      <w:pPr>
        <w:rPr>
          <w:color w:val="20FFFE" w:themeColor="text1"/>
        </w:rPr>
      </w:pPr>
    </w:p>
    <w:p w14:paraId="172C12FC" w14:textId="77777777" w:rsidR="00F06753" w:rsidRPr="00F06753" w:rsidRDefault="00F06753" w:rsidP="00F06753"/>
    <w:p w14:paraId="10E10AFE" w14:textId="77777777" w:rsidR="004A1456" w:rsidRDefault="004A1456" w:rsidP="00800C69">
      <w:pPr>
        <w:spacing w:line="276" w:lineRule="auto"/>
        <w:rPr>
          <w:rFonts w:ascii="Orbitron" w:hAnsi="Orbitron"/>
        </w:rPr>
      </w:pPr>
    </w:p>
    <w:p w14:paraId="246F63A7" w14:textId="77777777" w:rsidR="004A1456" w:rsidRDefault="004A1456" w:rsidP="00800C69">
      <w:pPr>
        <w:spacing w:line="276" w:lineRule="auto"/>
        <w:rPr>
          <w:rFonts w:ascii="Orbitron" w:hAnsi="Orbitron"/>
        </w:rPr>
      </w:pPr>
    </w:p>
    <w:p w14:paraId="604ECC0B" w14:textId="77777777" w:rsidR="004A1456" w:rsidRDefault="004A1456" w:rsidP="00800C69">
      <w:pPr>
        <w:spacing w:line="276" w:lineRule="auto"/>
        <w:rPr>
          <w:rFonts w:ascii="Orbitron" w:hAnsi="Orbitron"/>
        </w:rPr>
      </w:pPr>
    </w:p>
    <w:p w14:paraId="49F69BAF" w14:textId="77777777" w:rsidR="00614AA7" w:rsidRDefault="00614AA7" w:rsidP="00800C69">
      <w:pPr>
        <w:spacing w:line="276" w:lineRule="auto"/>
        <w:rPr>
          <w:rFonts w:ascii="Orbitron" w:hAnsi="Orbitron"/>
        </w:rPr>
      </w:pPr>
    </w:p>
    <w:p w14:paraId="14BF72AD" w14:textId="77777777" w:rsidR="0028552B" w:rsidRDefault="0028552B" w:rsidP="00800C69">
      <w:pPr>
        <w:spacing w:line="276" w:lineRule="auto"/>
        <w:rPr>
          <w:rFonts w:ascii="Orbitron" w:hAnsi="Orbitron"/>
        </w:rPr>
      </w:pPr>
    </w:p>
    <w:p w14:paraId="2EE89E47" w14:textId="77777777" w:rsidR="00C20623" w:rsidRDefault="00C20623" w:rsidP="00800C69">
      <w:pPr>
        <w:spacing w:line="276" w:lineRule="auto"/>
        <w:rPr>
          <w:rFonts w:ascii="Orbitron" w:hAnsi="Orbitron"/>
        </w:rPr>
      </w:pPr>
    </w:p>
    <w:bookmarkEnd w:id="1"/>
    <w:p w14:paraId="0F9F121F" w14:textId="77777777" w:rsidR="0028552B" w:rsidRDefault="0028552B" w:rsidP="00F06753">
      <w:pPr>
        <w:pStyle w:val="Heading1"/>
        <w:tabs>
          <w:tab w:val="left" w:pos="4910"/>
        </w:tabs>
        <w:spacing w:line="276" w:lineRule="auto"/>
        <w:rPr>
          <w:rFonts w:ascii="Asus Rog" w:hAnsi="Asus Rog"/>
          <w:color w:val="00FFAA"/>
          <w:sz w:val="44"/>
          <w:szCs w:val="44"/>
        </w:rPr>
      </w:pPr>
    </w:p>
    <w:p w14:paraId="6486D65F" w14:textId="77777777" w:rsidR="00F06753" w:rsidRPr="00F06753" w:rsidRDefault="00F06753" w:rsidP="00F06753"/>
    <w:p w14:paraId="23DAF3AC" w14:textId="5AB02BC5" w:rsidR="00BA2A68" w:rsidRDefault="004A1456" w:rsidP="00F06753">
      <w:pPr>
        <w:pStyle w:val="Heading1"/>
        <w:spacing w:line="276" w:lineRule="auto"/>
        <w:jc w:val="both"/>
        <w:rPr>
          <w:rFonts w:ascii="Cambria" w:hAnsi="Cambria"/>
          <w:color w:val="00FFAA"/>
          <w:sz w:val="44"/>
          <w:szCs w:val="44"/>
        </w:rPr>
      </w:pPr>
      <w:bookmarkStart w:id="2" w:name="_Toc167727036"/>
      <w:r w:rsidRPr="00E56B34">
        <w:rPr>
          <w:rFonts w:ascii="Asus Rog" w:hAnsi="Asus Rog"/>
          <w:noProof/>
          <w:color w:val="00FFAA"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E7201B" wp14:editId="3CC772C4">
                <wp:simplePos x="0" y="0"/>
                <wp:positionH relativeFrom="margin">
                  <wp:posOffset>7620</wp:posOffset>
                </wp:positionH>
                <wp:positionV relativeFrom="paragraph">
                  <wp:posOffset>-388620</wp:posOffset>
                </wp:positionV>
                <wp:extent cx="2819400" cy="114300"/>
                <wp:effectExtent l="38100" t="38100" r="38100" b="38100"/>
                <wp:wrapNone/>
                <wp:docPr id="142629279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14300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38100">
                            <a:srgbClr val="00FFAA">
                              <a:alpha val="30000"/>
                            </a:srgb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78E37308" w14:textId="77777777" w:rsidR="004A1456" w:rsidRDefault="004A1456" w:rsidP="004A1456">
                            <w:pPr>
                              <w:jc w:val="center"/>
                            </w:pPr>
                          </w:p>
                          <w:p w14:paraId="48C0ECFF" w14:textId="77777777" w:rsidR="004A1456" w:rsidRDefault="004A1456" w:rsidP="004A1456">
                            <w:pPr>
                              <w:jc w:val="center"/>
                            </w:pPr>
                          </w:p>
                          <w:p w14:paraId="2C50CC7A" w14:textId="77777777" w:rsidR="004A1456" w:rsidRDefault="004A1456" w:rsidP="004A1456">
                            <w:pPr>
                              <w:jc w:val="center"/>
                            </w:pPr>
                          </w:p>
                          <w:p w14:paraId="32C135FE" w14:textId="77777777" w:rsidR="004A1456" w:rsidRDefault="004A1456" w:rsidP="004A1456">
                            <w:pPr>
                              <w:jc w:val="center"/>
                            </w:pPr>
                          </w:p>
                          <w:p w14:paraId="39412AAA" w14:textId="77777777" w:rsidR="004A1456" w:rsidRDefault="004A1456" w:rsidP="004A14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7201B" id="_x0000_s1035" style="position:absolute;left:0;text-align:left;margin-left:.6pt;margin-top:-30.6pt;width:222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" fillcolor="#00fefc" stroked="f" strokeweight="1pt">
                <v:textbox>
                  <w:txbxContent>
                    <w:p w14:paraId="78E37308" w14:textId="77777777" w:rsidR="004A1456" w:rsidRDefault="004A1456" w:rsidP="004A1456">
                      <w:pPr>
                        <w:jc w:val="center"/>
                      </w:pPr>
                    </w:p>
                    <w:p w14:paraId="48C0ECFF" w14:textId="77777777" w:rsidR="004A1456" w:rsidRDefault="004A1456" w:rsidP="004A1456">
                      <w:pPr>
                        <w:jc w:val="center"/>
                      </w:pPr>
                    </w:p>
                    <w:p w14:paraId="2C50CC7A" w14:textId="77777777" w:rsidR="004A1456" w:rsidRDefault="004A1456" w:rsidP="004A1456">
                      <w:pPr>
                        <w:jc w:val="center"/>
                      </w:pPr>
                    </w:p>
                    <w:p w14:paraId="32C135FE" w14:textId="77777777" w:rsidR="004A1456" w:rsidRDefault="004A1456" w:rsidP="004A1456">
                      <w:pPr>
                        <w:jc w:val="center"/>
                      </w:pPr>
                    </w:p>
                    <w:p w14:paraId="39412AAA" w14:textId="77777777" w:rsidR="004A1456" w:rsidRDefault="004A1456" w:rsidP="004A145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20623">
        <w:rPr>
          <w:rFonts w:ascii="Asus Rog" w:hAnsi="Asus Rog"/>
          <w:color w:val="00FFAA"/>
          <w:sz w:val="44"/>
          <w:szCs w:val="44"/>
        </w:rPr>
        <w:t>FONT CHOICE</w:t>
      </w:r>
      <w:bookmarkEnd w:id="2"/>
      <w:r w:rsidR="00A14725">
        <w:rPr>
          <w:rFonts w:ascii="Asus Rog" w:hAnsi="Asus Rog"/>
          <w:color w:val="00FFAA"/>
          <w:sz w:val="44"/>
          <w:szCs w:val="44"/>
        </w:rPr>
        <w:t xml:space="preserve"> </w:t>
      </w:r>
    </w:p>
    <w:p w14:paraId="21C2DC50" w14:textId="77777777" w:rsidR="00A14725" w:rsidRDefault="00A14725" w:rsidP="00A14725"/>
    <w:p w14:paraId="5065C8A6" w14:textId="2B422A74" w:rsidR="00A14725" w:rsidRDefault="00C20623" w:rsidP="00A14725">
      <w:r>
        <w:t xml:space="preserve">The font choose is called “PLAY” which has futuristic vibes. This gives us the feeling </w:t>
      </w:r>
      <w:r w:rsidR="006F2ADD">
        <w:t>of</w:t>
      </w:r>
      <w:r>
        <w:t xml:space="preserve"> a technological </w:t>
      </w:r>
      <w:r w:rsidR="006F2ADD">
        <w:t>product.</w:t>
      </w:r>
    </w:p>
    <w:p w14:paraId="5E28901B" w14:textId="77777777" w:rsidR="006F2ADD" w:rsidRDefault="006F2ADD" w:rsidP="00A14725"/>
    <w:p w14:paraId="60E45832" w14:textId="4A9BFBAD" w:rsidR="006F2ADD" w:rsidRPr="00A14725" w:rsidRDefault="006F2ADD" w:rsidP="00A14725">
      <w:pPr>
        <w:rPr>
          <w:color w:val="20FFFE" w:themeColor="text1"/>
        </w:rPr>
      </w:pPr>
      <w:r>
        <w:rPr>
          <w:noProof/>
          <w:color w:val="20FFFE" w:themeColor="text1"/>
        </w:rPr>
        <w:drawing>
          <wp:inline distT="0" distB="0" distL="0" distR="0" wp14:anchorId="5D12FB28" wp14:editId="285066D7">
            <wp:extent cx="5400040" cy="610870"/>
            <wp:effectExtent l="0" t="0" r="0" b="0"/>
            <wp:docPr id="2130317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17192" name="Picture 21303171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686F" w14:textId="77777777" w:rsidR="00A14725" w:rsidRPr="00A14725" w:rsidRDefault="00A14725" w:rsidP="00A14725">
      <w:pPr>
        <w:rPr>
          <w:b/>
          <w:bCs/>
        </w:rPr>
      </w:pPr>
    </w:p>
    <w:p w14:paraId="0EE66C41" w14:textId="77777777" w:rsidR="00A14725" w:rsidRPr="00A14725" w:rsidRDefault="00A14725" w:rsidP="00A14725">
      <w:pPr>
        <w:pStyle w:val="ListParagraph"/>
        <w:ind w:left="360"/>
      </w:pPr>
    </w:p>
    <w:p w14:paraId="38D3ABE4" w14:textId="77777777" w:rsidR="00BA2A68" w:rsidRPr="00167F29" w:rsidRDefault="00BA2A68" w:rsidP="00800C69">
      <w:pPr>
        <w:spacing w:line="276" w:lineRule="auto"/>
        <w:rPr>
          <w:rFonts w:ascii="Orbitron" w:hAnsi="Orbitron"/>
        </w:rPr>
      </w:pPr>
    </w:p>
    <w:p w14:paraId="2B761F19" w14:textId="77777777" w:rsidR="00EE76F7" w:rsidRDefault="00EE76F7" w:rsidP="00800C69">
      <w:pPr>
        <w:spacing w:line="276" w:lineRule="auto"/>
        <w:rPr>
          <w:rFonts w:ascii="Orbitron" w:hAnsi="Orbitron"/>
        </w:rPr>
      </w:pPr>
    </w:p>
    <w:p w14:paraId="6D93D0AE" w14:textId="77777777" w:rsidR="00EE76F7" w:rsidRDefault="00EE76F7" w:rsidP="00800C69">
      <w:pPr>
        <w:spacing w:line="276" w:lineRule="auto"/>
        <w:rPr>
          <w:rFonts w:ascii="Orbitron" w:hAnsi="Orbitron"/>
        </w:rPr>
      </w:pPr>
    </w:p>
    <w:p w14:paraId="5AB991CE" w14:textId="77777777" w:rsidR="00EE76F7" w:rsidRDefault="00EE76F7" w:rsidP="00800C69">
      <w:pPr>
        <w:spacing w:line="276" w:lineRule="auto"/>
        <w:rPr>
          <w:rFonts w:ascii="Orbitron" w:hAnsi="Orbitron"/>
        </w:rPr>
      </w:pPr>
    </w:p>
    <w:p w14:paraId="1C1B6993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62ADE8CB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44C89D05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5F3CAA85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3566AB20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3EBFB94D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5C348E2C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673F0799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78135BB6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166968EE" w14:textId="77777777" w:rsidR="006F2ADD" w:rsidRDefault="006F2ADD" w:rsidP="00800C69">
      <w:pPr>
        <w:spacing w:line="276" w:lineRule="auto"/>
        <w:rPr>
          <w:rFonts w:ascii="Orbitron" w:hAnsi="Orbitron"/>
        </w:rPr>
      </w:pPr>
    </w:p>
    <w:p w14:paraId="2D126EBD" w14:textId="77777777" w:rsidR="006F2ADD" w:rsidRDefault="006F2ADD" w:rsidP="00800C69">
      <w:pPr>
        <w:spacing w:line="276" w:lineRule="auto"/>
        <w:rPr>
          <w:rFonts w:ascii="Orbitron" w:hAnsi="Orbitron"/>
        </w:rPr>
      </w:pPr>
    </w:p>
    <w:p w14:paraId="24DB6ABA" w14:textId="77777777" w:rsidR="006F2ADD" w:rsidRDefault="006F2ADD" w:rsidP="00800C69">
      <w:pPr>
        <w:spacing w:line="276" w:lineRule="auto"/>
        <w:rPr>
          <w:rFonts w:ascii="Orbitron" w:hAnsi="Orbitron"/>
        </w:rPr>
      </w:pPr>
    </w:p>
    <w:p w14:paraId="0664CE26" w14:textId="77777777" w:rsidR="006F2ADD" w:rsidRDefault="006F2ADD" w:rsidP="00800C69">
      <w:pPr>
        <w:spacing w:line="276" w:lineRule="auto"/>
        <w:rPr>
          <w:rFonts w:ascii="Orbitron" w:hAnsi="Orbitron"/>
        </w:rPr>
      </w:pPr>
    </w:p>
    <w:p w14:paraId="5133717B" w14:textId="77777777" w:rsidR="006F2ADD" w:rsidRDefault="006F2ADD" w:rsidP="00800C69">
      <w:pPr>
        <w:spacing w:line="276" w:lineRule="auto"/>
        <w:rPr>
          <w:rFonts w:ascii="Orbitron" w:hAnsi="Orbitron"/>
        </w:rPr>
      </w:pPr>
    </w:p>
    <w:p w14:paraId="249D0BC0" w14:textId="77777777" w:rsidR="006F2ADD" w:rsidRDefault="006F2ADD" w:rsidP="00800C69">
      <w:pPr>
        <w:spacing w:line="276" w:lineRule="auto"/>
        <w:rPr>
          <w:rFonts w:ascii="Orbitron" w:hAnsi="Orbitron"/>
        </w:rPr>
      </w:pPr>
    </w:p>
    <w:p w14:paraId="0A37F054" w14:textId="77777777" w:rsidR="006F2ADD" w:rsidRDefault="006F2ADD" w:rsidP="00800C69">
      <w:pPr>
        <w:spacing w:line="276" w:lineRule="auto"/>
        <w:rPr>
          <w:rFonts w:ascii="Orbitron" w:hAnsi="Orbitron"/>
        </w:rPr>
      </w:pPr>
    </w:p>
    <w:p w14:paraId="19B23ADF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65894A43" w14:textId="01A23D94" w:rsidR="00ED3E18" w:rsidRDefault="00ED3E18" w:rsidP="00ED3E18">
      <w:pPr>
        <w:pStyle w:val="Heading1"/>
        <w:spacing w:line="276" w:lineRule="auto"/>
        <w:jc w:val="both"/>
        <w:rPr>
          <w:rFonts w:ascii="Asus Rog" w:hAnsi="Asus Rog"/>
          <w:color w:val="00FFAA"/>
          <w:sz w:val="44"/>
          <w:szCs w:val="44"/>
        </w:rPr>
      </w:pPr>
      <w:bookmarkStart w:id="3" w:name="_Toc167727037"/>
      <w:r w:rsidRPr="00E56B34">
        <w:rPr>
          <w:rFonts w:ascii="Asus Rog" w:hAnsi="Asus Rog"/>
          <w:noProof/>
          <w:color w:val="00FFAA"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8AA391" wp14:editId="43B1CDC3">
                <wp:simplePos x="0" y="0"/>
                <wp:positionH relativeFrom="margin">
                  <wp:posOffset>7620</wp:posOffset>
                </wp:positionH>
                <wp:positionV relativeFrom="paragraph">
                  <wp:posOffset>-388620</wp:posOffset>
                </wp:positionV>
                <wp:extent cx="2819400" cy="114300"/>
                <wp:effectExtent l="38100" t="38100" r="38100" b="38100"/>
                <wp:wrapNone/>
                <wp:docPr id="157205407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14300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38100">
                            <a:srgbClr val="00FFAA">
                              <a:alpha val="30000"/>
                            </a:srgb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0CD0544E" w14:textId="77777777" w:rsidR="00ED3E18" w:rsidRDefault="00ED3E18" w:rsidP="00ED3E18">
                            <w:pPr>
                              <w:jc w:val="center"/>
                            </w:pPr>
                          </w:p>
                          <w:p w14:paraId="2F3ED9F4" w14:textId="77777777" w:rsidR="00ED3E18" w:rsidRDefault="00ED3E18" w:rsidP="00ED3E18">
                            <w:pPr>
                              <w:jc w:val="center"/>
                            </w:pPr>
                          </w:p>
                          <w:p w14:paraId="193C202A" w14:textId="77777777" w:rsidR="00ED3E18" w:rsidRDefault="00ED3E18" w:rsidP="00ED3E18">
                            <w:pPr>
                              <w:jc w:val="center"/>
                            </w:pPr>
                          </w:p>
                          <w:p w14:paraId="32AA996A" w14:textId="77777777" w:rsidR="00ED3E18" w:rsidRDefault="00ED3E18" w:rsidP="00ED3E18">
                            <w:pPr>
                              <w:jc w:val="center"/>
                            </w:pPr>
                          </w:p>
                          <w:p w14:paraId="55CC4D26" w14:textId="77777777" w:rsidR="00ED3E18" w:rsidRDefault="00ED3E18" w:rsidP="00ED3E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AA391" id="_x0000_s1036" style="position:absolute;left:0;text-align:left;margin-left:.6pt;margin-top:-30.6pt;width:222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" fillcolor="#00fefc" stroked="f" strokeweight="1pt">
                <v:textbox>
                  <w:txbxContent>
                    <w:p w14:paraId="0CD0544E" w14:textId="77777777" w:rsidR="00ED3E18" w:rsidRDefault="00ED3E18" w:rsidP="00ED3E18">
                      <w:pPr>
                        <w:jc w:val="center"/>
                      </w:pPr>
                    </w:p>
                    <w:p w14:paraId="2F3ED9F4" w14:textId="77777777" w:rsidR="00ED3E18" w:rsidRDefault="00ED3E18" w:rsidP="00ED3E18">
                      <w:pPr>
                        <w:jc w:val="center"/>
                      </w:pPr>
                    </w:p>
                    <w:p w14:paraId="193C202A" w14:textId="77777777" w:rsidR="00ED3E18" w:rsidRDefault="00ED3E18" w:rsidP="00ED3E18">
                      <w:pPr>
                        <w:jc w:val="center"/>
                      </w:pPr>
                    </w:p>
                    <w:p w14:paraId="32AA996A" w14:textId="77777777" w:rsidR="00ED3E18" w:rsidRDefault="00ED3E18" w:rsidP="00ED3E18">
                      <w:pPr>
                        <w:jc w:val="center"/>
                      </w:pPr>
                    </w:p>
                    <w:p w14:paraId="55CC4D26" w14:textId="77777777" w:rsidR="00ED3E18" w:rsidRDefault="00ED3E18" w:rsidP="00ED3E1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F2ADD">
        <w:rPr>
          <w:rFonts w:ascii="Asus Rog" w:hAnsi="Asus Rog"/>
          <w:color w:val="00FFAA"/>
          <w:sz w:val="44"/>
          <w:szCs w:val="44"/>
        </w:rPr>
        <w:t>COLOUR PALETTE</w:t>
      </w:r>
      <w:bookmarkEnd w:id="3"/>
      <w:r w:rsidR="006F2ADD">
        <w:rPr>
          <w:rFonts w:ascii="Asus Rog" w:hAnsi="Asus Rog"/>
          <w:color w:val="00FFAA"/>
          <w:sz w:val="44"/>
          <w:szCs w:val="44"/>
        </w:rPr>
        <w:t xml:space="preserve"> </w:t>
      </w:r>
    </w:p>
    <w:p w14:paraId="5EF2D098" w14:textId="77777777" w:rsidR="00ED3E18" w:rsidRDefault="00ED3E18" w:rsidP="00ED3E18"/>
    <w:p w14:paraId="29957685" w14:textId="5011F5CF" w:rsidR="006F2ADD" w:rsidRPr="006F2ADD" w:rsidRDefault="006F2ADD" w:rsidP="00ED3E18">
      <w:pPr>
        <w:rPr>
          <w:color w:val="20FFFE" w:themeColor="text1"/>
        </w:rPr>
      </w:pPr>
      <w:r w:rsidRPr="006F2ADD">
        <w:rPr>
          <w:color w:val="20FFFE" w:themeColor="text1"/>
        </w:rPr>
        <w:t>The colour palette is based on strong red (#fb1e4e), almost pink and purple (#1b1725). These colours are displayed on gradients. The effect we want to achieve is that the user is exploring a technological and futuristic website. This goes with the idea that we are selling a technological product.</w:t>
      </w:r>
    </w:p>
    <w:p w14:paraId="074DF3EB" w14:textId="77777777" w:rsidR="00ED3E18" w:rsidRPr="00ED3E18" w:rsidRDefault="00ED3E18" w:rsidP="00ED3E18">
      <w:pPr>
        <w:rPr>
          <w:color w:val="20FFFE" w:themeColor="text1"/>
        </w:rPr>
      </w:pPr>
    </w:p>
    <w:p w14:paraId="5493300C" w14:textId="471FBD1D" w:rsidR="00ED3E18" w:rsidRPr="00ED3E18" w:rsidRDefault="006F2ADD" w:rsidP="00ED3E18">
      <w:pPr>
        <w:rPr>
          <w:color w:val="20FFFE" w:themeColor="text1"/>
        </w:rPr>
      </w:pPr>
      <w:r>
        <w:rPr>
          <w:noProof/>
          <w:color w:val="20FFFE" w:themeColor="text1"/>
        </w:rPr>
        <w:drawing>
          <wp:inline distT="0" distB="0" distL="0" distR="0" wp14:anchorId="27A6D1B6" wp14:editId="49B3137C">
            <wp:extent cx="5400040" cy="2021205"/>
            <wp:effectExtent l="0" t="0" r="0" b="0"/>
            <wp:docPr id="556308107" name="Picture 3" descr="A black rectangular object with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08107" name="Picture 3" descr="A black rectangular object with red bord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269C" w14:textId="77777777" w:rsidR="00ED3E18" w:rsidRPr="00ED3E18" w:rsidRDefault="00ED3E18" w:rsidP="00ED3E18"/>
    <w:p w14:paraId="0080F7E2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6EB237F8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461A1F01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73243CC1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503BBEAF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1F0F221B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229C3A2E" w14:textId="77777777" w:rsidR="00F06753" w:rsidRDefault="00F06753" w:rsidP="00800C69">
      <w:pPr>
        <w:spacing w:line="276" w:lineRule="auto"/>
        <w:rPr>
          <w:rFonts w:ascii="Orbitron" w:hAnsi="Orbitron"/>
        </w:rPr>
      </w:pPr>
    </w:p>
    <w:p w14:paraId="4170756C" w14:textId="67BF1903" w:rsidR="00614AA7" w:rsidRDefault="00614AA7"/>
    <w:sectPr w:rsidR="00614AA7" w:rsidSect="005A2E06">
      <w:footerReference w:type="default" r:id="rId13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00FFAA"/>
        <w:left w:val="single" w:sz="18" w:space="24" w:color="00FFAA"/>
        <w:bottom w:val="single" w:sz="18" w:space="24" w:color="00FFAA"/>
        <w:right w:val="single" w:sz="18" w:space="24" w:color="00FFAA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70B485" w14:textId="77777777" w:rsidR="0038339C" w:rsidRDefault="0038339C" w:rsidP="00E56F35">
      <w:pPr>
        <w:spacing w:after="0" w:line="240" w:lineRule="auto"/>
      </w:pPr>
      <w:r>
        <w:separator/>
      </w:r>
    </w:p>
  </w:endnote>
  <w:endnote w:type="continuationSeparator" w:id="0">
    <w:p w14:paraId="55D8E305" w14:textId="77777777" w:rsidR="0038339C" w:rsidRDefault="0038339C" w:rsidP="00E5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G Fonts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Orbitron Medium">
    <w:panose1 w:val="00000000000000000000"/>
    <w:charset w:val="00"/>
    <w:family w:val="auto"/>
    <w:pitch w:val="variable"/>
    <w:sig w:usb0="80000067" w:usb1="10000042" w:usb2="00000000" w:usb3="00000000" w:csb0="00000001" w:csb1="00000000"/>
  </w:font>
  <w:font w:name="Asus Rog"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Orbitron">
    <w:panose1 w:val="00000000000000000000"/>
    <w:charset w:val="00"/>
    <w:family w:val="auto"/>
    <w:pitch w:val="variable"/>
    <w:sig w:usb0="80000067" w:usb1="10000042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1E720" w14:textId="77777777" w:rsidR="003A3C24" w:rsidRPr="003A3C24" w:rsidRDefault="003A3C24">
    <w:pPr>
      <w:pStyle w:val="Footer"/>
      <w:jc w:val="center"/>
      <w:rPr>
        <w:caps/>
        <w:noProof/>
      </w:rPr>
    </w:pPr>
    <w:r w:rsidRPr="003A3C24">
      <w:rPr>
        <w:caps/>
      </w:rPr>
      <w:fldChar w:fldCharType="begin"/>
    </w:r>
    <w:r w:rsidRPr="003A3C24">
      <w:rPr>
        <w:caps/>
      </w:rPr>
      <w:instrText xml:space="preserve"> PAGE   \* MERGEFORMAT </w:instrText>
    </w:r>
    <w:r w:rsidRPr="003A3C24">
      <w:rPr>
        <w:caps/>
      </w:rPr>
      <w:fldChar w:fldCharType="separate"/>
    </w:r>
    <w:r w:rsidRPr="003A3C24">
      <w:rPr>
        <w:caps/>
        <w:noProof/>
      </w:rPr>
      <w:t>2</w:t>
    </w:r>
    <w:r w:rsidRPr="003A3C24">
      <w:rPr>
        <w:caps/>
        <w:noProof/>
      </w:rPr>
      <w:fldChar w:fldCharType="end"/>
    </w:r>
  </w:p>
  <w:p w14:paraId="202C7C63" w14:textId="77777777" w:rsidR="003A3C24" w:rsidRDefault="003A3C24" w:rsidP="003A3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E95BFC" w14:textId="77777777" w:rsidR="0038339C" w:rsidRDefault="0038339C" w:rsidP="00E56F35">
      <w:pPr>
        <w:spacing w:after="0" w:line="240" w:lineRule="auto"/>
      </w:pPr>
      <w:r>
        <w:separator/>
      </w:r>
    </w:p>
  </w:footnote>
  <w:footnote w:type="continuationSeparator" w:id="0">
    <w:p w14:paraId="6ED5CA6F" w14:textId="77777777" w:rsidR="0038339C" w:rsidRDefault="0038339C" w:rsidP="00E56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1BE9"/>
    <w:multiLevelType w:val="hybridMultilevel"/>
    <w:tmpl w:val="D01657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3C04E7"/>
    <w:multiLevelType w:val="hybridMultilevel"/>
    <w:tmpl w:val="7BEEC8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360EBE"/>
    <w:multiLevelType w:val="multilevel"/>
    <w:tmpl w:val="A03E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6C0A89"/>
    <w:multiLevelType w:val="hybridMultilevel"/>
    <w:tmpl w:val="921A6E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EF15F1"/>
    <w:multiLevelType w:val="multilevel"/>
    <w:tmpl w:val="D91C9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CD5996"/>
    <w:multiLevelType w:val="hybridMultilevel"/>
    <w:tmpl w:val="614615A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61636BB"/>
    <w:multiLevelType w:val="hybridMultilevel"/>
    <w:tmpl w:val="9EEADE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C8B537B"/>
    <w:multiLevelType w:val="multilevel"/>
    <w:tmpl w:val="DB86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4B0F52"/>
    <w:multiLevelType w:val="hybridMultilevel"/>
    <w:tmpl w:val="89EC829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37A4481"/>
    <w:multiLevelType w:val="multilevel"/>
    <w:tmpl w:val="7B7A8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CD7D8A"/>
    <w:multiLevelType w:val="hybridMultilevel"/>
    <w:tmpl w:val="B5D2BC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950118"/>
    <w:multiLevelType w:val="hybridMultilevel"/>
    <w:tmpl w:val="3E884A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9C19A7"/>
    <w:multiLevelType w:val="hybridMultilevel"/>
    <w:tmpl w:val="BCA6BF3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941AA3"/>
    <w:multiLevelType w:val="multilevel"/>
    <w:tmpl w:val="123E5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CD1D9D"/>
    <w:multiLevelType w:val="multilevel"/>
    <w:tmpl w:val="14B601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A2256E"/>
    <w:multiLevelType w:val="multilevel"/>
    <w:tmpl w:val="531C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4F3DFC"/>
    <w:multiLevelType w:val="hybridMultilevel"/>
    <w:tmpl w:val="9F702D7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68A46A0"/>
    <w:multiLevelType w:val="hybridMultilevel"/>
    <w:tmpl w:val="3F54E41E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EB45D8B"/>
    <w:multiLevelType w:val="multilevel"/>
    <w:tmpl w:val="C19E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F741D7B"/>
    <w:multiLevelType w:val="hybridMultilevel"/>
    <w:tmpl w:val="62642AC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907522"/>
    <w:multiLevelType w:val="multilevel"/>
    <w:tmpl w:val="F920D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AB5C15"/>
    <w:multiLevelType w:val="multilevel"/>
    <w:tmpl w:val="D156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91C6839"/>
    <w:multiLevelType w:val="hybridMultilevel"/>
    <w:tmpl w:val="51D278E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9B5524"/>
    <w:multiLevelType w:val="hybridMultilevel"/>
    <w:tmpl w:val="FB80E276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09469974">
    <w:abstractNumId w:val="22"/>
  </w:num>
  <w:num w:numId="2" w16cid:durableId="987978853">
    <w:abstractNumId w:val="16"/>
  </w:num>
  <w:num w:numId="3" w16cid:durableId="411897293">
    <w:abstractNumId w:val="5"/>
  </w:num>
  <w:num w:numId="4" w16cid:durableId="1547329491">
    <w:abstractNumId w:val="23"/>
  </w:num>
  <w:num w:numId="5" w16cid:durableId="2065062393">
    <w:abstractNumId w:val="1"/>
  </w:num>
  <w:num w:numId="6" w16cid:durableId="1897932871">
    <w:abstractNumId w:val="17"/>
  </w:num>
  <w:num w:numId="7" w16cid:durableId="108814450">
    <w:abstractNumId w:val="12"/>
  </w:num>
  <w:num w:numId="8" w16cid:durableId="1881699028">
    <w:abstractNumId w:val="6"/>
  </w:num>
  <w:num w:numId="9" w16cid:durableId="259653782">
    <w:abstractNumId w:val="10"/>
  </w:num>
  <w:num w:numId="10" w16cid:durableId="900291741">
    <w:abstractNumId w:val="11"/>
  </w:num>
  <w:num w:numId="11" w16cid:durableId="1249342591">
    <w:abstractNumId w:val="0"/>
  </w:num>
  <w:num w:numId="12" w16cid:durableId="87123704">
    <w:abstractNumId w:val="3"/>
  </w:num>
  <w:num w:numId="13" w16cid:durableId="1600873920">
    <w:abstractNumId w:val="8"/>
  </w:num>
  <w:num w:numId="14" w16cid:durableId="1177845674">
    <w:abstractNumId w:val="19"/>
  </w:num>
  <w:num w:numId="15" w16cid:durableId="2053772670">
    <w:abstractNumId w:val="14"/>
  </w:num>
  <w:num w:numId="16" w16cid:durableId="1447702519">
    <w:abstractNumId w:val="9"/>
  </w:num>
  <w:num w:numId="17" w16cid:durableId="1960723671">
    <w:abstractNumId w:val="18"/>
  </w:num>
  <w:num w:numId="18" w16cid:durableId="1213535841">
    <w:abstractNumId w:val="7"/>
  </w:num>
  <w:num w:numId="19" w16cid:durableId="1544902955">
    <w:abstractNumId w:val="20"/>
  </w:num>
  <w:num w:numId="20" w16cid:durableId="1380470830">
    <w:abstractNumId w:val="2"/>
  </w:num>
  <w:num w:numId="21" w16cid:durableId="951942051">
    <w:abstractNumId w:val="15"/>
  </w:num>
  <w:num w:numId="22" w16cid:durableId="1413118084">
    <w:abstractNumId w:val="21"/>
  </w:num>
  <w:num w:numId="23" w16cid:durableId="1823571603">
    <w:abstractNumId w:val="4"/>
  </w:num>
  <w:num w:numId="24" w16cid:durableId="6967390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>
      <o:colormru v:ext="edit" colors="#004649,#12181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23"/>
    <w:rsid w:val="00050757"/>
    <w:rsid w:val="00075891"/>
    <w:rsid w:val="000C7F6E"/>
    <w:rsid w:val="00113765"/>
    <w:rsid w:val="0012557B"/>
    <w:rsid w:val="00131627"/>
    <w:rsid w:val="00157887"/>
    <w:rsid w:val="00167F29"/>
    <w:rsid w:val="001A30F5"/>
    <w:rsid w:val="001C1214"/>
    <w:rsid w:val="002506C9"/>
    <w:rsid w:val="0028552B"/>
    <w:rsid w:val="002E37D8"/>
    <w:rsid w:val="003521E2"/>
    <w:rsid w:val="003524AC"/>
    <w:rsid w:val="00355747"/>
    <w:rsid w:val="0038339C"/>
    <w:rsid w:val="003A3C24"/>
    <w:rsid w:val="003E2056"/>
    <w:rsid w:val="00475695"/>
    <w:rsid w:val="004A1456"/>
    <w:rsid w:val="004B7E18"/>
    <w:rsid w:val="004F6219"/>
    <w:rsid w:val="00554D98"/>
    <w:rsid w:val="00571B00"/>
    <w:rsid w:val="005A27FB"/>
    <w:rsid w:val="005A2E06"/>
    <w:rsid w:val="005B135D"/>
    <w:rsid w:val="005C20EE"/>
    <w:rsid w:val="005E2EAE"/>
    <w:rsid w:val="005F2D38"/>
    <w:rsid w:val="00614AA7"/>
    <w:rsid w:val="00614CE0"/>
    <w:rsid w:val="00641C2A"/>
    <w:rsid w:val="006A12F1"/>
    <w:rsid w:val="006A330B"/>
    <w:rsid w:val="006C678B"/>
    <w:rsid w:val="006F1306"/>
    <w:rsid w:val="006F2ADD"/>
    <w:rsid w:val="0075132D"/>
    <w:rsid w:val="007714C9"/>
    <w:rsid w:val="0079153D"/>
    <w:rsid w:val="007C7070"/>
    <w:rsid w:val="00800C69"/>
    <w:rsid w:val="008253B3"/>
    <w:rsid w:val="00946CE1"/>
    <w:rsid w:val="00992753"/>
    <w:rsid w:val="009D5A5A"/>
    <w:rsid w:val="00A14725"/>
    <w:rsid w:val="00A92D29"/>
    <w:rsid w:val="00B14E91"/>
    <w:rsid w:val="00BA2A68"/>
    <w:rsid w:val="00C20623"/>
    <w:rsid w:val="00C36D70"/>
    <w:rsid w:val="00C445DB"/>
    <w:rsid w:val="00C66364"/>
    <w:rsid w:val="00C878C8"/>
    <w:rsid w:val="00CE0C51"/>
    <w:rsid w:val="00CE7237"/>
    <w:rsid w:val="00D11803"/>
    <w:rsid w:val="00D4083E"/>
    <w:rsid w:val="00D66F2A"/>
    <w:rsid w:val="00D7138E"/>
    <w:rsid w:val="00E039FB"/>
    <w:rsid w:val="00E4042C"/>
    <w:rsid w:val="00E5523D"/>
    <w:rsid w:val="00E56B34"/>
    <w:rsid w:val="00E56F35"/>
    <w:rsid w:val="00EB3F7E"/>
    <w:rsid w:val="00EC5EFA"/>
    <w:rsid w:val="00ED3E18"/>
    <w:rsid w:val="00EE76F7"/>
    <w:rsid w:val="00EF4F29"/>
    <w:rsid w:val="00F06753"/>
    <w:rsid w:val="00F15147"/>
    <w:rsid w:val="00F71B37"/>
    <w:rsid w:val="00FF035C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4649,#121812"/>
    </o:shapedefaults>
    <o:shapelayout v:ext="edit">
      <o:idmap v:ext="edit" data="2"/>
    </o:shapelayout>
  </w:shapeDefaults>
  <w:decimalSymbol w:val="."/>
  <w:listSeparator w:val=","/>
  <w14:docId w14:val="78A67B64"/>
  <w15:chartTrackingRefBased/>
  <w15:docId w15:val="{CB9F4281-8CB7-4EAD-B306-148EFD6B4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F35"/>
    <w:rPr>
      <w:rFonts w:ascii="Roboto" w:hAnsi="Roboto"/>
      <w:color w:val="00FF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C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BF7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0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7F54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C24"/>
    <w:rPr>
      <w:rFonts w:asciiTheme="majorHAnsi" w:eastAsiaTheme="majorEastAsia" w:hAnsiTheme="majorHAnsi" w:cstheme="majorBidi"/>
      <w:color w:val="00BF7F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3C24"/>
    <w:pPr>
      <w:outlineLvl w:val="9"/>
    </w:pPr>
    <w:rPr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A3C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3C24"/>
    <w:rPr>
      <w:color w:val="20FFFE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24"/>
    <w:rPr>
      <w:rFonts w:ascii="Roboto" w:hAnsi="Roboto"/>
      <w:color w:val="00FFAA"/>
    </w:rPr>
  </w:style>
  <w:style w:type="paragraph" w:styleId="Footer">
    <w:name w:val="footer"/>
    <w:basedOn w:val="Normal"/>
    <w:link w:val="FooterChar"/>
    <w:uiPriority w:val="99"/>
    <w:unhideWhenUsed/>
    <w:qFormat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24"/>
    <w:rPr>
      <w:rFonts w:ascii="Roboto" w:hAnsi="Roboto"/>
      <w:color w:val="00FFAA"/>
    </w:rPr>
  </w:style>
  <w:style w:type="paragraph" w:styleId="ListParagraph">
    <w:name w:val="List Paragraph"/>
    <w:basedOn w:val="Normal"/>
    <w:uiPriority w:val="34"/>
    <w:qFormat/>
    <w:rsid w:val="003524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552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070"/>
    <w:rPr>
      <w:rFonts w:asciiTheme="majorHAnsi" w:eastAsiaTheme="majorEastAsia" w:hAnsiTheme="majorHAnsi" w:cstheme="majorBidi"/>
      <w:color w:val="007F54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fi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p\Desktop\Templates\Template%20Sci-fi%203.0.dotx" TargetMode="External"/></Relationships>
</file>

<file path=word/theme/theme1.xml><?xml version="1.0" encoding="utf-8"?>
<a:theme xmlns:a="http://schemas.openxmlformats.org/drawingml/2006/main" name="Tema de Office">
  <a:themeElements>
    <a:clrScheme name="Sci-fi Template 2.8">
      <a:dk1>
        <a:srgbClr val="20FFFE"/>
      </a:dk1>
      <a:lt1>
        <a:srgbClr val="00FFAA"/>
      </a:lt1>
      <a:dk2>
        <a:srgbClr val="012A2B"/>
      </a:dk2>
      <a:lt2>
        <a:srgbClr val="012A2B"/>
      </a:lt2>
      <a:accent1>
        <a:srgbClr val="00FFAA"/>
      </a:accent1>
      <a:accent2>
        <a:srgbClr val="00FFAA"/>
      </a:accent2>
      <a:accent3>
        <a:srgbClr val="00FFAA"/>
      </a:accent3>
      <a:accent4>
        <a:srgbClr val="00FFAA"/>
      </a:accent4>
      <a:accent5>
        <a:srgbClr val="00FFAA"/>
      </a:accent5>
      <a:accent6>
        <a:srgbClr val="00FFAA"/>
      </a:accent6>
      <a:hlink>
        <a:srgbClr val="20FFFE"/>
      </a:hlink>
      <a:folHlink>
        <a:srgbClr val="00FFA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A9CEF-57B9-468B-9659-CE189ACD6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Sci-fi 3.0</Template>
  <TotalTime>22</TotalTime>
  <Pages>5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 Martin Iglesias Garcia</cp:lastModifiedBy>
  <cp:revision>2</cp:revision>
  <cp:lastPrinted>2024-02-19T11:54:00Z</cp:lastPrinted>
  <dcterms:created xsi:type="dcterms:W3CDTF">2024-05-27T08:10:00Z</dcterms:created>
  <dcterms:modified xsi:type="dcterms:W3CDTF">2024-06-05T02:22:00Z</dcterms:modified>
</cp:coreProperties>
</file>